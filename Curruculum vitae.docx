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602"/>
        <w:gridCol w:w="6428"/>
      </w:tblGrid>
      <w:tr w:rsidR="003D1B71" w:rsidRPr="00CA16E3" w14:paraId="46321B83" w14:textId="77777777" w:rsidTr="00845996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FA09489" w14:textId="0F9F7FE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602" w:type="dxa"/>
            <w:vMerge w:val="restart"/>
            <w:tcBorders>
              <w:bottom w:val="nil"/>
            </w:tcBorders>
          </w:tcPr>
          <w:p w14:paraId="7E6F4F44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428" w:type="dxa"/>
            <w:tcBorders>
              <w:bottom w:val="nil"/>
            </w:tcBorders>
          </w:tcPr>
          <w:p w14:paraId="0F40DB84" w14:textId="23ECBE82" w:rsidR="003D1B71" w:rsidRPr="00665F95" w:rsidRDefault="00845996" w:rsidP="00310F17">
            <w:pPr>
              <w:pStyle w:val="Ttulo"/>
            </w:pPr>
            <w:r>
              <w:t>Jonatan</w:t>
            </w:r>
            <w:r w:rsidR="003D1B71" w:rsidRPr="00665F95">
              <w:rPr>
                <w:lang w:bidi="es-ES"/>
              </w:rPr>
              <w:br/>
            </w:r>
            <w:r>
              <w:t>Ortega Morro</w:t>
            </w:r>
          </w:p>
        </w:tc>
      </w:tr>
      <w:tr w:rsidR="003D1B71" w:rsidRPr="00CA16E3" w14:paraId="6789599A" w14:textId="77777777" w:rsidTr="00845996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B565226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2" w:type="dxa"/>
            <w:vMerge/>
            <w:tcBorders>
              <w:bottom w:val="nil"/>
            </w:tcBorders>
          </w:tcPr>
          <w:p w14:paraId="099A425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28" w:type="dxa"/>
            <w:vMerge w:val="restart"/>
            <w:tcBorders>
              <w:bottom w:val="nil"/>
            </w:tcBorders>
            <w:vAlign w:val="bottom"/>
          </w:tcPr>
          <w:p w14:paraId="7DEECDFA" w14:textId="2C85FCC3" w:rsidR="003D1B71" w:rsidRDefault="003D1B71" w:rsidP="00F20161">
            <w:pPr>
              <w:pStyle w:val="Ttulo2"/>
            </w:pPr>
            <w:r w:rsidRPr="00F20161">
              <w:t>Experiencia</w:t>
            </w:r>
          </w:p>
          <w:p w14:paraId="34DA4A21" w14:textId="3329E0D9" w:rsidR="00845996" w:rsidRPr="00845996" w:rsidRDefault="00845996" w:rsidP="00845996">
            <w:r>
              <w:t>Mercado de informática durante 2 años en Madrid</w:t>
            </w:r>
          </w:p>
          <w:sdt>
            <w:sdtPr>
              <w:id w:val="-1554227259"/>
              <w:placeholder>
                <w:docPart w:val="AD9EF60B95A24C42AFE93FED5AD67C15"/>
              </w:placeholder>
              <w:temporary/>
              <w:showingPlcHdr/>
              <w15:appearance w15:val="hidden"/>
            </w:sdtPr>
            <w:sdtContent>
              <w:p w14:paraId="7FBEAB9C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0E0E56C" w14:textId="4FFFF6D6" w:rsidR="003D1B71" w:rsidRDefault="00845996" w:rsidP="00845996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  <w:proofErr w:type="spellStart"/>
            <w:r>
              <w:t>Formacion</w:t>
            </w:r>
            <w:proofErr w:type="spellEnd"/>
            <w:r>
              <w:t xml:space="preserve"> profesional en informática grado medio</w:t>
            </w:r>
          </w:p>
          <w:p w14:paraId="4ECE1A14" w14:textId="5B42FC66" w:rsidR="003D1B71" w:rsidRPr="00F20161" w:rsidRDefault="00845996" w:rsidP="00845996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  <w:proofErr w:type="spellStart"/>
            <w:r>
              <w:t>Formacion</w:t>
            </w:r>
            <w:proofErr w:type="spellEnd"/>
            <w:r>
              <w:t xml:space="preserve"> profesional en ciberseguridad grado superior</w:t>
            </w:r>
          </w:p>
          <w:p w14:paraId="53CB53CC" w14:textId="2ACA657C" w:rsidR="003D1B71" w:rsidRPr="00665F95" w:rsidRDefault="003D1B71" w:rsidP="00665F95">
            <w:pPr>
              <w:spacing w:line="216" w:lineRule="auto"/>
            </w:pPr>
          </w:p>
          <w:sdt>
            <w:sdtPr>
              <w:id w:val="-278101685"/>
              <w:placeholder>
                <w:docPart w:val="1243B177E6E848159923B52EE34FEC3F"/>
              </w:placeholder>
              <w:temporary/>
              <w:showingPlcHdr/>
              <w15:appearance w15:val="hidden"/>
            </w:sdtPr>
            <w:sdtContent>
              <w:p w14:paraId="3A5A98F1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40AA3B9A" w14:textId="391012C5" w:rsidR="003D1B71" w:rsidRPr="00665F95" w:rsidRDefault="00845996" w:rsidP="00665F95">
            <w:pPr>
              <w:spacing w:line="216" w:lineRule="auto"/>
            </w:pPr>
            <w:r>
              <w:t xml:space="preserve">Encargado de mantenimiento de </w:t>
            </w:r>
            <w:proofErr w:type="spellStart"/>
            <w:r>
              <w:t>informatica</w:t>
            </w:r>
            <w:proofErr w:type="spellEnd"/>
          </w:p>
          <w:p w14:paraId="5DBD6BEB" w14:textId="0D1214D7" w:rsidR="003D1B71" w:rsidRPr="00F20161" w:rsidRDefault="003D1B71" w:rsidP="00F20161">
            <w:pPr>
              <w:pStyle w:val="Ttulo2"/>
            </w:pPr>
          </w:p>
          <w:p w14:paraId="46E20291" w14:textId="21507FB9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49F94370" w14:textId="77777777" w:rsidTr="00845996">
        <w:trPr>
          <w:trHeight w:val="1164"/>
        </w:trPr>
        <w:tc>
          <w:tcPr>
            <w:tcW w:w="720" w:type="dxa"/>
          </w:tcPr>
          <w:p w14:paraId="1B3F5C7D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8CBDE55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602" w:type="dxa"/>
            <w:vMerge/>
          </w:tcPr>
          <w:p w14:paraId="701D422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428" w:type="dxa"/>
            <w:vMerge/>
          </w:tcPr>
          <w:p w14:paraId="2D810714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75045DB7" w14:textId="77777777" w:rsidTr="00845996">
        <w:trPr>
          <w:trHeight w:val="543"/>
        </w:trPr>
        <w:tc>
          <w:tcPr>
            <w:tcW w:w="720" w:type="dxa"/>
          </w:tcPr>
          <w:p w14:paraId="7A9CE9DD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0C4BCBE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915A8AF" wp14:editId="4EF537E3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E9F200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689AFCC" w14:textId="31568F14" w:rsidR="003D1B71" w:rsidRPr="00CA16E3" w:rsidRDefault="0084599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Vives </w:t>
            </w:r>
            <w:proofErr w:type="spellStart"/>
            <w:r>
              <w:rPr>
                <w:lang w:val="es-ES_tradnl"/>
              </w:rPr>
              <w:t>lluny</w:t>
            </w:r>
            <w:proofErr w:type="spellEnd"/>
          </w:p>
          <w:p w14:paraId="2B29F8CE" w14:textId="6133B515" w:rsidR="003D1B71" w:rsidRPr="00CA16E3" w:rsidRDefault="00845996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Mahon</w:t>
            </w:r>
            <w:proofErr w:type="spellEnd"/>
            <w:r>
              <w:rPr>
                <w:lang w:val="es-ES_tradnl"/>
              </w:rPr>
              <w:t xml:space="preserve">, </w:t>
            </w:r>
            <w:proofErr w:type="spellStart"/>
            <w:r>
              <w:rPr>
                <w:lang w:val="es-ES_tradnl"/>
              </w:rPr>
              <w:t>ies</w:t>
            </w:r>
            <w:proofErr w:type="spellEnd"/>
            <w:r>
              <w:rPr>
                <w:lang w:val="es-ES_tradnl"/>
              </w:rPr>
              <w:t xml:space="preserve"> </w:t>
            </w:r>
            <w:proofErr w:type="spellStart"/>
            <w:r>
              <w:rPr>
                <w:lang w:val="es-ES_tradnl"/>
              </w:rPr>
              <w:t>joan</w:t>
            </w:r>
            <w:proofErr w:type="spellEnd"/>
            <w:r>
              <w:rPr>
                <w:lang w:val="es-ES_tradnl"/>
              </w:rPr>
              <w:t xml:space="preserve"> </w:t>
            </w:r>
            <w:proofErr w:type="spellStart"/>
            <w:r>
              <w:rPr>
                <w:lang w:val="es-ES_tradnl"/>
              </w:rPr>
              <w:t>ramis</w:t>
            </w:r>
            <w:proofErr w:type="spellEnd"/>
          </w:p>
        </w:tc>
        <w:tc>
          <w:tcPr>
            <w:tcW w:w="602" w:type="dxa"/>
            <w:vMerge/>
          </w:tcPr>
          <w:p w14:paraId="043ACC8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428" w:type="dxa"/>
            <w:vMerge/>
          </w:tcPr>
          <w:p w14:paraId="5EC635A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796D807" w14:textId="77777777" w:rsidTr="00845996">
        <w:trPr>
          <w:trHeight w:val="183"/>
        </w:trPr>
        <w:tc>
          <w:tcPr>
            <w:tcW w:w="720" w:type="dxa"/>
          </w:tcPr>
          <w:p w14:paraId="438C3BD4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5E001B7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602" w:type="dxa"/>
            <w:vMerge/>
          </w:tcPr>
          <w:p w14:paraId="2DAEB12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428" w:type="dxa"/>
            <w:vMerge/>
          </w:tcPr>
          <w:p w14:paraId="21D01A8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6604DD" w14:textId="77777777" w:rsidTr="00845996">
        <w:trPr>
          <w:trHeight w:val="624"/>
        </w:trPr>
        <w:tc>
          <w:tcPr>
            <w:tcW w:w="720" w:type="dxa"/>
          </w:tcPr>
          <w:p w14:paraId="00EA71B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1945E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06DD21D" wp14:editId="0022636D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F1FD5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D9BB99D" w14:textId="3297BFA7" w:rsidR="003D1B71" w:rsidRPr="00CA16E3" w:rsidRDefault="0084599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645 10 89 80</w:t>
            </w:r>
          </w:p>
        </w:tc>
        <w:tc>
          <w:tcPr>
            <w:tcW w:w="602" w:type="dxa"/>
            <w:vMerge/>
          </w:tcPr>
          <w:p w14:paraId="2A2C834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428" w:type="dxa"/>
            <w:vMerge/>
          </w:tcPr>
          <w:p w14:paraId="08B5A42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AA913DA" w14:textId="77777777" w:rsidTr="00845996">
        <w:trPr>
          <w:trHeight w:val="183"/>
        </w:trPr>
        <w:tc>
          <w:tcPr>
            <w:tcW w:w="720" w:type="dxa"/>
          </w:tcPr>
          <w:p w14:paraId="53D576B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F37271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602" w:type="dxa"/>
            <w:vMerge/>
          </w:tcPr>
          <w:p w14:paraId="41E2649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428" w:type="dxa"/>
            <w:vMerge/>
          </w:tcPr>
          <w:p w14:paraId="253984D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F1709D3" w14:textId="77777777" w:rsidTr="00845996">
        <w:trPr>
          <w:trHeight w:val="633"/>
        </w:trPr>
        <w:tc>
          <w:tcPr>
            <w:tcW w:w="720" w:type="dxa"/>
          </w:tcPr>
          <w:p w14:paraId="336B687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A926D2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24D0B9D" wp14:editId="20C356A9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47473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NT/BnWJTzQsXF64BJd2oCtsrTkIl2to1JW61WpbAtNJygqrcUKhUJLlYLwwxl97JMZr6JQdk&#10;cWFcaBIn028XA9WuCfYprocdS2kgnWBHKzrQKCToL129WoNpgGvUm7gaoufwn7Totbpsuh3qZDI4&#10;nnsulsWMg8R0X7QGxCnIYdpSnW8pprZnbyu2LJ8YFaFHLae5LlHc9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E722A31" w14:textId="2BF68300" w:rsidR="003D1B71" w:rsidRPr="00CA16E3" w:rsidRDefault="0084599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123456@gamil.com</w:t>
            </w:r>
          </w:p>
        </w:tc>
        <w:tc>
          <w:tcPr>
            <w:tcW w:w="602" w:type="dxa"/>
            <w:vMerge/>
          </w:tcPr>
          <w:p w14:paraId="1CC9560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428" w:type="dxa"/>
            <w:vMerge/>
          </w:tcPr>
          <w:p w14:paraId="72F6BF5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84742D" w14:textId="77777777" w:rsidTr="00845996">
        <w:trPr>
          <w:trHeight w:val="174"/>
        </w:trPr>
        <w:tc>
          <w:tcPr>
            <w:tcW w:w="720" w:type="dxa"/>
          </w:tcPr>
          <w:p w14:paraId="31E0DDD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AAC24A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602" w:type="dxa"/>
            <w:vMerge/>
          </w:tcPr>
          <w:p w14:paraId="5906EB7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428" w:type="dxa"/>
            <w:vMerge/>
          </w:tcPr>
          <w:p w14:paraId="7983208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3480688" w14:textId="77777777" w:rsidTr="00845996">
        <w:trPr>
          <w:trHeight w:val="633"/>
        </w:trPr>
        <w:tc>
          <w:tcPr>
            <w:tcW w:w="720" w:type="dxa"/>
          </w:tcPr>
          <w:p w14:paraId="1269A99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A9C6F2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0E06458" wp14:editId="3B763A5E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ED94A6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NyO3zIAAL39AAAOAAAAZHJzL2Uyb0RvYy54bWyknduOI8mRpu8X2Hcg&#10;8nIAqRjniEJXC7PqlT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t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7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E6229AD" w14:textId="5D2BBBA8" w:rsidR="003D1B71" w:rsidRPr="00CA16E3" w:rsidRDefault="0084599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Iesjoanramis.org</w:t>
            </w:r>
          </w:p>
        </w:tc>
        <w:tc>
          <w:tcPr>
            <w:tcW w:w="602" w:type="dxa"/>
            <w:vMerge/>
          </w:tcPr>
          <w:p w14:paraId="76E5B653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428" w:type="dxa"/>
            <w:vMerge/>
          </w:tcPr>
          <w:p w14:paraId="65907E3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C0D1E55" w14:textId="77777777" w:rsidTr="00845996">
        <w:trPr>
          <w:trHeight w:val="4071"/>
        </w:trPr>
        <w:tc>
          <w:tcPr>
            <w:tcW w:w="720" w:type="dxa"/>
          </w:tcPr>
          <w:p w14:paraId="2D2F92D5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1520BFE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602" w:type="dxa"/>
          </w:tcPr>
          <w:p w14:paraId="2470036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428" w:type="dxa"/>
            <w:vMerge/>
          </w:tcPr>
          <w:p w14:paraId="783F3625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E516425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6FC0D" w14:textId="77777777" w:rsidR="003E2C80" w:rsidRDefault="003E2C80" w:rsidP="00590471">
      <w:r>
        <w:separator/>
      </w:r>
    </w:p>
  </w:endnote>
  <w:endnote w:type="continuationSeparator" w:id="0">
    <w:p w14:paraId="2C96A457" w14:textId="77777777" w:rsidR="003E2C80" w:rsidRDefault="003E2C8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04404" w14:textId="77777777" w:rsidR="003E2C80" w:rsidRDefault="003E2C80" w:rsidP="00590471">
      <w:r>
        <w:separator/>
      </w:r>
    </w:p>
  </w:footnote>
  <w:footnote w:type="continuationSeparator" w:id="0">
    <w:p w14:paraId="1738F8AF" w14:textId="77777777" w:rsidR="003E2C80" w:rsidRDefault="003E2C8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C3786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B74F61" wp14:editId="1C6CF7BC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4AE63A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fBL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1P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5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vYaXu&#10;1sAVIPiMRosLM68hfkh+81LMUPiE1KP/h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2djLFWmWqU5baKkeEih3vgGXjv3VSr+tpORlwFL7djnIKKE8ipatxd+nDiodAb7oG0Pad8&#10;hKoRSk7FfgcqI7wVOG9OEAPdDa8SPLvhVfD0DhVCd0Mt6K67B87tnPgreutaXDNC4WtvLrtTYR3m&#10;xM3RW9cid5ui9l5v3TlQ79FbsT+6FimXPAFr1ffovoEAe6fIAmPrWpVySZaDhcruUai4aaKkawW9&#10;jQDXKk5iRI4uH0OLm+Y5oLJ25SPAtW6MN+Id6W14oT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hfCwmYsFImcYLOqcCE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sDSqWwPCHwNFAkmhzLA0pFNDCRqBzL&#10;w+RYHlAqooGJROVYHibH8lCOJQRWLyjH8jA5lgeUSm0Dk2N5KMcSAq8KikSTY3koxxICTwNFosmx&#10;PJRjCYGngSLR5FgeyrGEwNJAOZaHybE8lGMJgaeBItHkWB7KsYTA00CRaHIsD+VYQuBpoEg0OZaH&#10;ciwh8DRQJJocy0M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KBUCssTAk8DRaLJsTygVEQDE4nKsTxMjuUBpSIamEhUjuVhciwP5VhCYPWCciwPk2N5QKnU&#10;NjA5lodyLCHwqqBINDmWh3IsIfA0UCSaHMtDOZYQeBooEk2O5aEcSwgsDZRjeZgcy0M5lhB4GigS&#10;TY7loRxLCDwNFIkmx/JQjiUEngaKRJNjeSjHEgJPA0WiybE8lGMJgaPBUzmWEHgZ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hFXfv/jKBgCb&#10;3yYADgAAAAAAAAAAAAAAAAAuAgAAZHJzL2Uyb0RvYy54bWxQSwECLQAUAAYACAAAACEAURLqK+IA&#10;AAAOAQAADwAAAAAAAAAAAAAAAABSzQYAZHJzL2Rvd25yZXYueG1sUEsFBgAAAAAEAAQA8wAAAGHO&#10;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8143032">
    <w:abstractNumId w:val="10"/>
  </w:num>
  <w:num w:numId="2" w16cid:durableId="1830705215">
    <w:abstractNumId w:val="11"/>
  </w:num>
  <w:num w:numId="3" w16cid:durableId="1712336909">
    <w:abstractNumId w:val="9"/>
  </w:num>
  <w:num w:numId="4" w16cid:durableId="629748348">
    <w:abstractNumId w:val="14"/>
  </w:num>
  <w:num w:numId="5" w16cid:durableId="71440630">
    <w:abstractNumId w:val="12"/>
  </w:num>
  <w:num w:numId="6" w16cid:durableId="1980720666">
    <w:abstractNumId w:val="8"/>
  </w:num>
  <w:num w:numId="7" w16cid:durableId="150021104">
    <w:abstractNumId w:val="3"/>
  </w:num>
  <w:num w:numId="8" w16cid:durableId="931351354">
    <w:abstractNumId w:val="2"/>
  </w:num>
  <w:num w:numId="9" w16cid:durableId="1608850553">
    <w:abstractNumId w:val="1"/>
  </w:num>
  <w:num w:numId="10" w16cid:durableId="341250564">
    <w:abstractNumId w:val="0"/>
  </w:num>
  <w:num w:numId="11" w16cid:durableId="973877415">
    <w:abstractNumId w:val="7"/>
  </w:num>
  <w:num w:numId="12" w16cid:durableId="282618969">
    <w:abstractNumId w:val="6"/>
  </w:num>
  <w:num w:numId="13" w16cid:durableId="1143960815">
    <w:abstractNumId w:val="5"/>
  </w:num>
  <w:num w:numId="14" w16cid:durableId="1515456095">
    <w:abstractNumId w:val="4"/>
  </w:num>
  <w:num w:numId="15" w16cid:durableId="19991931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996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2C80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5996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6603C6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te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9EF60B95A24C42AFE93FED5AD67C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4847F9-F7EC-472D-840D-429F9B290C1D}"/>
      </w:docPartPr>
      <w:docPartBody>
        <w:p w:rsidR="00000000" w:rsidRDefault="00000000">
          <w:pPr>
            <w:pStyle w:val="AD9EF60B95A24C42AFE93FED5AD67C15"/>
          </w:pPr>
          <w:r w:rsidRPr="00F20161">
            <w:t>Formación</w:t>
          </w:r>
        </w:p>
      </w:docPartBody>
    </w:docPart>
    <w:docPart>
      <w:docPartPr>
        <w:name w:val="1243B177E6E848159923B52EE34FEC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D5F60-A303-4BF2-82CB-2F856BC3B082}"/>
      </w:docPartPr>
      <w:docPartBody>
        <w:p w:rsidR="00000000" w:rsidRDefault="00000000">
          <w:pPr>
            <w:pStyle w:val="1243B177E6E848159923B52EE34FEC3F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44"/>
    <w:rsid w:val="002B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686A79809B44571BB04367F3F64BD73">
    <w:name w:val="A686A79809B44571BB04367F3F64BD73"/>
  </w:style>
  <w:style w:type="paragraph" w:customStyle="1" w:styleId="A1E495F9A8E846C5BDCBED5B172414DF">
    <w:name w:val="A1E495F9A8E846C5BDCBED5B172414DF"/>
  </w:style>
  <w:style w:type="paragraph" w:customStyle="1" w:styleId="1EE2C849513948D2813BCD3600913AF2">
    <w:name w:val="1EE2C849513948D2813BCD3600913AF2"/>
  </w:style>
  <w:style w:type="paragraph" w:customStyle="1" w:styleId="CFD9691E32CF4BB6808F04B9419AEF78">
    <w:name w:val="CFD9691E32CF4BB6808F04B9419AEF78"/>
  </w:style>
  <w:style w:type="paragraph" w:customStyle="1" w:styleId="0A0611A4B3974447A003E947D8DD1BDD">
    <w:name w:val="0A0611A4B3974447A003E947D8DD1BDD"/>
  </w:style>
  <w:style w:type="paragraph" w:customStyle="1" w:styleId="AB613571E4EC49EA8998ED31BF949BBF">
    <w:name w:val="AB613571E4EC49EA8998ED31BF949BBF"/>
  </w:style>
  <w:style w:type="paragraph" w:customStyle="1" w:styleId="04DABC7415FD4361A952CE46682DFD46">
    <w:name w:val="04DABC7415FD4361A952CE46682DFD46"/>
  </w:style>
  <w:style w:type="paragraph" w:customStyle="1" w:styleId="B6DAFC33A41E4A4AB57A030E35B91DA5">
    <w:name w:val="B6DAFC33A41E4A4AB57A030E35B91DA5"/>
  </w:style>
  <w:style w:type="paragraph" w:customStyle="1" w:styleId="183678EB516E4F92991FCBED76C25C9A">
    <w:name w:val="183678EB516E4F92991FCBED76C25C9A"/>
  </w:style>
  <w:style w:type="paragraph" w:customStyle="1" w:styleId="52BC895D2FF2445187725961AEF1BE85">
    <w:name w:val="52BC895D2FF2445187725961AEF1BE85"/>
  </w:style>
  <w:style w:type="paragraph" w:customStyle="1" w:styleId="AA48FACD73014F7BBE9CB02CD317064F">
    <w:name w:val="AA48FACD73014F7BBE9CB02CD317064F"/>
  </w:style>
  <w:style w:type="paragraph" w:customStyle="1" w:styleId="67720021657146E8AA520E2AA0028230">
    <w:name w:val="67720021657146E8AA520E2AA0028230"/>
  </w:style>
  <w:style w:type="paragraph" w:customStyle="1" w:styleId="6A176AD82DF1421788DC88E4DE65DDB9">
    <w:name w:val="6A176AD82DF1421788DC88E4DE65DDB9"/>
  </w:style>
  <w:style w:type="paragraph" w:customStyle="1" w:styleId="C4BED03D68974426A7FD1E143401E678">
    <w:name w:val="C4BED03D68974426A7FD1E143401E678"/>
  </w:style>
  <w:style w:type="paragraph" w:customStyle="1" w:styleId="8AC7BCCA93E14439AEE039334A98260E">
    <w:name w:val="8AC7BCCA93E14439AEE039334A98260E"/>
  </w:style>
  <w:style w:type="paragraph" w:customStyle="1" w:styleId="E1182322964C4952AC63A18E1B5ECCF6">
    <w:name w:val="E1182322964C4952AC63A18E1B5ECCF6"/>
  </w:style>
  <w:style w:type="paragraph" w:customStyle="1" w:styleId="6FCD1CED37FC494FA1C3C7A9E5454F89">
    <w:name w:val="6FCD1CED37FC494FA1C3C7A9E5454F89"/>
  </w:style>
  <w:style w:type="paragraph" w:customStyle="1" w:styleId="B98FC689FD474704AA734AF85D8AFABA">
    <w:name w:val="B98FC689FD474704AA734AF85D8AFABA"/>
  </w:style>
  <w:style w:type="paragraph" w:customStyle="1" w:styleId="B262D8411626447484A308B463464F93">
    <w:name w:val="B262D8411626447484A308B463464F93"/>
  </w:style>
  <w:style w:type="paragraph" w:customStyle="1" w:styleId="AD9EF60B95A24C42AFE93FED5AD67C15">
    <w:name w:val="AD9EF60B95A24C42AFE93FED5AD67C15"/>
  </w:style>
  <w:style w:type="paragraph" w:customStyle="1" w:styleId="30778E77A5DB4BF29A77BCAFB6FA2203">
    <w:name w:val="30778E77A5DB4BF29A77BCAFB6FA2203"/>
  </w:style>
  <w:style w:type="paragraph" w:customStyle="1" w:styleId="098548EECCC742F28ADFBF8134E69A76">
    <w:name w:val="098548EECCC742F28ADFBF8134E69A76"/>
  </w:style>
  <w:style w:type="paragraph" w:customStyle="1" w:styleId="6A1B2978B81149D29658FE606DF2E2D1">
    <w:name w:val="6A1B2978B81149D29658FE606DF2E2D1"/>
  </w:style>
  <w:style w:type="paragraph" w:customStyle="1" w:styleId="5B90F0E7D7214A97BD583EDCF697AE27">
    <w:name w:val="5B90F0E7D7214A97BD583EDCF697AE27"/>
  </w:style>
  <w:style w:type="paragraph" w:customStyle="1" w:styleId="33021E85EAB745A8843DFFD88D52639E">
    <w:name w:val="33021E85EAB745A8843DFFD88D52639E"/>
  </w:style>
  <w:style w:type="paragraph" w:customStyle="1" w:styleId="1243B177E6E848159923B52EE34FEC3F">
    <w:name w:val="1243B177E6E848159923B52EE34FEC3F"/>
  </w:style>
  <w:style w:type="paragraph" w:customStyle="1" w:styleId="9FA2A021B3904CD3B5B5559A86EF5024">
    <w:name w:val="9FA2A021B3904CD3B5B5559A86EF5024"/>
  </w:style>
  <w:style w:type="paragraph" w:customStyle="1" w:styleId="92DED3D65BA845F29AE26EE19693391E">
    <w:name w:val="92DED3D65BA845F29AE26EE19693391E"/>
  </w:style>
  <w:style w:type="paragraph" w:customStyle="1" w:styleId="2722EA54CF234DC0AA3BE5FDB6C0A2E5">
    <w:name w:val="2722EA54CF234DC0AA3BE5FDB6C0A2E5"/>
  </w:style>
  <w:style w:type="paragraph" w:customStyle="1" w:styleId="2B0B7FF14A4741F0B60CE38E48740DDB">
    <w:name w:val="2B0B7FF14A4741F0B60CE38E48740DDB"/>
  </w:style>
  <w:style w:type="paragraph" w:customStyle="1" w:styleId="3E45D253827B45D4B5461568980ABABA">
    <w:name w:val="3E45D253827B45D4B5461568980ABABA"/>
  </w:style>
  <w:style w:type="paragraph" w:customStyle="1" w:styleId="E455B660C26C472E92F63FE34A1E5489">
    <w:name w:val="E455B660C26C472E92F63FE34A1E5489"/>
  </w:style>
  <w:style w:type="paragraph" w:customStyle="1" w:styleId="59986A5EC65F419CA26CC005D200F007">
    <w:name w:val="59986A5EC65F419CA26CC005D200F007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053BA1724EC847F8AC263C42B2FC1D1D">
    <w:name w:val="053BA1724EC847F8AC263C42B2FC1D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60</Words>
  <Characters>331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2022-11-18T08:54:00Z</dcterms:created>
  <dcterms:modified xsi:type="dcterms:W3CDTF">2022-11-18T08:59:00Z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